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17A35" w:rsidR="00CD0862" w:rsidP="5BC2B372" w:rsidRDefault="00120F7F" w14:paraId="54F226F5" w14:textId="3ECE244F">
      <w:pPr>
        <w:rPr>
          <w:rFonts w:ascii="Verdana" w:hAnsi="Verdana" w:cs="Arial"/>
          <w:b w:val="1"/>
          <w:bCs w:val="1"/>
          <w:sz w:val="20"/>
          <w:szCs w:val="20"/>
          <w:lang w:val="en-US"/>
        </w:rPr>
      </w:pPr>
      <w:r w:rsidRPr="0936F10C" w:rsidR="15940580">
        <w:rPr>
          <w:rFonts w:ascii="Verdana" w:hAnsi="Verdana" w:cs="Arial"/>
          <w:b w:val="1"/>
          <w:bCs w:val="1"/>
          <w:sz w:val="20"/>
          <w:szCs w:val="20"/>
          <w:lang w:val="en-US"/>
        </w:rPr>
        <w:t>{</w:t>
      </w:r>
      <w:r w:rsidRPr="0936F10C" w:rsidR="15940580">
        <w:rPr>
          <w:rFonts w:ascii="Verdana" w:hAnsi="Verdana" w:cs="Arial"/>
          <w:b w:val="1"/>
          <w:bCs w:val="1"/>
          <w:sz w:val="20"/>
          <w:szCs w:val="20"/>
          <w:lang w:val="en-US"/>
        </w:rPr>
        <w:t>receiver</w:t>
      </w:r>
      <w:r w:rsidRPr="0936F10C" w:rsidR="15940580">
        <w:rPr>
          <w:rFonts w:ascii="Verdana" w:hAnsi="Verdana" w:cs="Arial"/>
          <w:b w:val="1"/>
          <w:bCs w:val="1"/>
          <w:sz w:val="20"/>
          <w:szCs w:val="20"/>
          <w:lang w:val="en-US"/>
        </w:rPr>
        <w:t>}</w:t>
      </w:r>
    </w:p>
    <w:p w:rsidRPr="00517A35" w:rsidR="00CD0862" w:rsidP="5BC2B372" w:rsidRDefault="00120F7F" w14:paraId="2A41B00E" w14:textId="20D5B44D">
      <w:pPr>
        <w:rPr>
          <w:rFonts w:ascii="Verdana" w:hAnsi="Verdana" w:cs="Arial"/>
          <w:sz w:val="20"/>
          <w:szCs w:val="20"/>
          <w:lang w:val="en-US"/>
        </w:rPr>
      </w:pPr>
      <w:r w:rsidR="27825FF5">
        <w:rPr/>
        <w:t>{</w:t>
      </w:r>
      <w:r w:rsidR="27825FF5">
        <w:rPr/>
        <w:t>rece</w:t>
      </w:r>
      <w:r w:rsidR="04E3467A">
        <w:rPr/>
        <w:t>ive</w:t>
      </w:r>
      <w:r w:rsidR="27825FF5">
        <w:rPr/>
        <w:t>r_street</w:t>
      </w:r>
      <w:r w:rsidR="27825FF5">
        <w:rPr/>
        <w:t>}</w:t>
      </w:r>
    </w:p>
    <w:p w:rsidRPr="00517A35" w:rsidR="00CD0862" w:rsidP="5BC2B372" w:rsidRDefault="00120F7F" w14:paraId="5D4D6E6D" w14:textId="515452E4">
      <w:pPr>
        <w:rPr>
          <w:rFonts w:ascii="Verdana" w:hAnsi="Verdana" w:cs="Arial"/>
          <w:sz w:val="20"/>
          <w:szCs w:val="20"/>
          <w:lang w:val="en-US"/>
        </w:rPr>
      </w:pPr>
      <w:r w:rsidR="27825FF5">
        <w:rPr/>
        <w:t>{</w:t>
      </w:r>
      <w:r w:rsidR="27825FF5">
        <w:rPr/>
        <w:t>receiver_postcode_city</w:t>
      </w:r>
      <w:r w:rsidR="27825FF5">
        <w:rPr/>
        <w:t>}</w:t>
      </w:r>
    </w:p>
    <w:p w:rsidRPr="00517A35" w:rsidR="00CD0862" w:rsidP="00CD0862" w:rsidRDefault="00120F7F" w14:paraId="377B6463" w14:textId="10A6C41E">
      <w:pPr/>
      <w:r w:rsidR="27825FF5">
        <w:rPr/>
        <w:t>{</w:t>
      </w:r>
      <w:r w:rsidR="27825FF5">
        <w:rPr/>
        <w:t>receiver_country</w:t>
      </w:r>
      <w:r w:rsidR="27825FF5">
        <w:rPr/>
        <w:t>}</w:t>
      </w:r>
    </w:p>
    <w:p w:rsidRPr="00517A35" w:rsidR="00E50946" w:rsidP="2893F6D7" w:rsidRDefault="00E50946" w14:paraId="13C6F07A" w14:textId="730E6F10">
      <w:pPr>
        <w:jc w:val="right"/>
        <w:rPr>
          <w:rFonts w:ascii="Verdana" w:hAnsi="Verdana" w:cs="Arial"/>
          <w:noProof/>
          <w:sz w:val="20"/>
          <w:szCs w:val="20"/>
          <w:lang w:val="en-US"/>
        </w:rPr>
      </w:pPr>
      <w:r>
        <w:br/>
      </w:r>
      <w:r>
        <w:br/>
      </w:r>
      <w:r w:rsidRPr="0936F10C" w:rsidR="00EC1608">
        <w:rPr>
          <w:rFonts w:ascii="Verdana" w:hAnsi="Verdana" w:cs="Arial"/>
          <w:sz w:val="20"/>
          <w:szCs w:val="20"/>
          <w:lang w:val="en-US"/>
        </w:rPr>
        <w:t xml:space="preserve">Mönchengladbach, den </w:t>
      </w:r>
      <w:r w:rsidRPr="0936F10C" w:rsidR="16957CC1">
        <w:rPr>
          <w:rFonts w:ascii="Verdana" w:hAnsi="Verdana" w:cs="Arial"/>
          <w:sz w:val="20"/>
          <w:szCs w:val="20"/>
          <w:lang w:val="en-US"/>
        </w:rPr>
        <w:t>{dat</w:t>
      </w:r>
      <w:r w:rsidRPr="0936F10C" w:rsidR="1DBB9DA1">
        <w:rPr>
          <w:rFonts w:ascii="Verdana" w:hAnsi="Verdana" w:cs="Arial"/>
          <w:sz w:val="20"/>
          <w:szCs w:val="20"/>
          <w:lang w:val="en-US"/>
        </w:rPr>
        <w:t>e</w:t>
      </w:r>
      <w:r w:rsidRPr="0936F10C" w:rsidR="16957CC1">
        <w:rPr>
          <w:rFonts w:ascii="Verdana" w:hAnsi="Verdana" w:cs="Arial"/>
          <w:sz w:val="20"/>
          <w:szCs w:val="20"/>
          <w:lang w:val="en-US"/>
        </w:rPr>
        <w:t>}</w:t>
      </w:r>
    </w:p>
    <w:p w:rsidRPr="00517A35" w:rsidR="00E50946" w:rsidP="00E50946" w:rsidRDefault="00E50946" w14:paraId="520428E0" w14:textId="77777777">
      <w:pPr>
        <w:jc w:val="right"/>
        <w:rPr>
          <w:rFonts w:ascii="Verdana" w:hAnsi="Verdana" w:cs="Arial"/>
          <w:sz w:val="20"/>
          <w:szCs w:val="20"/>
          <w:lang w:val="en-US"/>
        </w:rPr>
      </w:pPr>
    </w:p>
    <w:p w:rsidRPr="00517A35" w:rsidR="00E50946" w:rsidP="00E50946" w:rsidRDefault="00E50946" w14:paraId="04A0E7D4" w14:textId="77777777">
      <w:pPr>
        <w:jc w:val="right"/>
        <w:rPr>
          <w:rFonts w:ascii="Verdana" w:hAnsi="Verdana" w:cs="Arial"/>
          <w:sz w:val="20"/>
          <w:szCs w:val="20"/>
          <w:lang w:val="en-US"/>
        </w:rPr>
      </w:pPr>
    </w:p>
    <w:p w:rsidRPr="00517A35" w:rsidR="00D31925" w:rsidP="00E50946" w:rsidRDefault="00EA5F3E" w14:paraId="2BEA6A50" w14:textId="1D8E0B75">
      <w:pPr>
        <w:rPr>
          <w:rFonts w:ascii="Verdana" w:hAnsi="Verdana" w:cs="Arial"/>
          <w:sz w:val="20"/>
          <w:szCs w:val="20"/>
          <w:lang w:val="en-US"/>
        </w:rPr>
      </w:pPr>
      <w:r w:rsidRPr="0936F10C" w:rsidR="1FD44C5E">
        <w:rPr>
          <w:rFonts w:ascii="Verdana" w:hAnsi="Verdana" w:cs="Arial"/>
          <w:b w:val="1"/>
          <w:bCs w:val="1"/>
          <w:sz w:val="28"/>
          <w:szCs w:val="28"/>
          <w:lang w:val="en-US"/>
        </w:rPr>
        <w:t>{</w:t>
      </w:r>
      <w:r w:rsidRPr="0936F10C" w:rsidR="7F58EC0A">
        <w:rPr>
          <w:rFonts w:ascii="Verdana" w:hAnsi="Verdana" w:cs="Arial"/>
          <w:b w:val="1"/>
          <w:bCs w:val="1"/>
          <w:sz w:val="28"/>
          <w:szCs w:val="28"/>
          <w:lang w:val="en-US"/>
        </w:rPr>
        <w:t>title</w:t>
      </w:r>
      <w:r w:rsidRPr="0936F10C" w:rsidR="5BFA75E6">
        <w:rPr>
          <w:rFonts w:ascii="Verdana" w:hAnsi="Verdana" w:cs="Arial"/>
          <w:b w:val="1"/>
          <w:bCs w:val="1"/>
          <w:sz w:val="28"/>
          <w:szCs w:val="28"/>
          <w:lang w:val="en-US"/>
        </w:rPr>
        <w:t>}</w:t>
      </w:r>
    </w:p>
    <w:p w:rsidRPr="00517A35" w:rsidR="00E50946" w:rsidP="5BC2B372" w:rsidRDefault="00E50946" w14:paraId="405A54DB" w14:noSpellErr="1" w14:textId="67F3FAD4">
      <w:pPr>
        <w:pStyle w:val="Standard"/>
        <w:tabs>
          <w:tab w:val="left" w:pos="2053"/>
        </w:tabs>
        <w:rPr>
          <w:rFonts w:ascii="Verdana" w:hAnsi="Verdana" w:cs="Arial"/>
          <w:b w:val="1"/>
          <w:bCs w:val="1"/>
          <w:sz w:val="20"/>
          <w:szCs w:val="20"/>
          <w:lang w:val="en-US"/>
        </w:rPr>
      </w:pPr>
    </w:p>
    <w:p w:rsidR="5C933A7B" w:rsidRDefault="5C933A7B" w14:paraId="3955D990" w14:textId="5B7985D8">
      <w:r w:rsidR="5C933A7B">
        <w:rPr/>
        <w:t>{</w:t>
      </w:r>
      <w:r w:rsidR="5C933A7B">
        <w:rPr/>
        <w:t>salutation</w:t>
      </w:r>
      <w:r w:rsidR="5C933A7B">
        <w:rPr/>
        <w:t>}</w:t>
      </w:r>
    </w:p>
    <w:p w:rsidRPr="00517A35" w:rsidR="00E4202A" w:rsidP="3D75922D" w:rsidRDefault="00D138EB" w14:paraId="4DF8B42E" w14:textId="636F96C9">
      <w:pPr>
        <w:jc w:val="both"/>
        <w:rPr>
          <w:rFonts w:ascii="Verdana" w:hAnsi="Verdana" w:cs="Arial"/>
          <w:sz w:val="20"/>
          <w:szCs w:val="20"/>
        </w:rPr>
      </w:pPr>
      <w:r w:rsidR="0ED4BA08">
        <w:rPr/>
        <w:t>{</w:t>
      </w:r>
      <w:r w:rsidR="0ED4BA08">
        <w:rPr/>
        <w:t>text</w:t>
      </w:r>
      <w:r w:rsidR="0ED4BA08">
        <w:rPr/>
        <w:t>}</w:t>
      </w:r>
    </w:p>
    <w:p w:rsidRPr="00517A35" w:rsidR="00E4202A" w:rsidP="5BC2B372" w:rsidRDefault="00D138EB" w14:paraId="0AAD0159" w14:textId="5697AF66">
      <w:pPr>
        <w:rPr>
          <w:rFonts w:ascii="Verdana" w:hAnsi="Verdana" w:cs="Arial"/>
          <w:sz w:val="20"/>
          <w:szCs w:val="20"/>
        </w:rPr>
      </w:pPr>
      <w:r w:rsidR="7846C5C2">
        <w:rPr/>
        <w:t>{</w:t>
      </w:r>
      <w:r w:rsidR="7846C5C2">
        <w:rPr/>
        <w:t>greeting</w:t>
      </w:r>
      <w:r w:rsidR="7846C5C2">
        <w:rPr/>
        <w:t>}</w:t>
      </w:r>
    </w:p>
    <w:p w:rsidR="34519396" w:rsidP="0C457F68" w:rsidRDefault="34519396" w14:paraId="1A4AB53A" w14:textId="5D5880D4">
      <w:pPr>
        <w:pStyle w:val="Standard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="34519396">
        <w:rPr/>
        <w:t>i.A. Tobias Schlößer</w:t>
      </w:r>
    </w:p>
    <w:p w:rsidR="34519396" w:rsidP="0C457F68" w:rsidRDefault="34519396" w14:paraId="0C046BBC" w14:textId="095C8EBB">
      <w:pPr>
        <w:pStyle w:val="Standard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="34519396">
        <w:rPr/>
        <w:t>ITZ Rhein / Maas GmbH</w:t>
      </w:r>
    </w:p>
    <w:sectPr w:rsidRPr="00517A35" w:rsidR="00E4202A" w:rsidSect="003D767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1418" w:right="1418" w:bottom="567" w:left="1418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7478E" w:rsidP="000442BD" w:rsidRDefault="0097478E" w14:paraId="0246AD09" w14:textId="77777777">
      <w:pPr>
        <w:spacing w:after="0" w:line="240" w:lineRule="auto"/>
      </w:pPr>
      <w:r>
        <w:separator/>
      </w:r>
    </w:p>
  </w:endnote>
  <w:endnote w:type="continuationSeparator" w:id="0">
    <w:p w:rsidR="0097478E" w:rsidP="000442BD" w:rsidRDefault="0097478E" w14:paraId="1161E99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138EB" w:rsidRDefault="00D138EB" w14:paraId="13EF799D" w14:textId="7777777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3D75922D" w:rsidP="3D75922D" w:rsidRDefault="3D75922D" w14:paraId="6746BAF3" w14:textId="718E0BD1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tbl>
    <w:tblPr>
      <w:tblStyle w:val="Tabellenraster"/>
      <w:tblW w:w="9780" w:type="dxa"/>
      <w:tblInd w:w="-14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2693"/>
      <w:gridCol w:w="2551"/>
      <w:gridCol w:w="142"/>
      <w:gridCol w:w="2126"/>
      <w:gridCol w:w="2126"/>
      <w:gridCol w:w="142"/>
    </w:tblGrid>
    <w:tr w:rsidR="00E15CBD" w:rsidTr="00E15CBD" w14:paraId="35267D1A" w14:textId="77777777">
      <w:trPr>
        <w:gridAfter w:val="1"/>
        <w:wAfter w:w="142" w:type="dxa"/>
        <w:trHeight w:val="280"/>
      </w:trPr>
      <w:tc>
        <w:tcPr>
          <w:tcW w:w="2694" w:type="dxa"/>
          <w:hideMark/>
        </w:tcPr>
        <w:p w:rsidR="00E15CBD" w:rsidP="00E15CBD" w:rsidRDefault="00E15CBD" w14:paraId="52EF006D" w14:textId="77777777">
          <w:pPr>
            <w:pStyle w:val="Fuzeile"/>
            <w:rPr>
              <w:rFonts w:ascii="Arial" w:hAnsi="Arial" w:cs="Arial"/>
              <w:b/>
              <w:color w:val="0000FF"/>
              <w:sz w:val="12"/>
              <w:szCs w:val="1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81792" behindDoc="0" locked="0" layoutInCell="1" allowOverlap="1" wp14:anchorId="385FD0D2" wp14:editId="4EDAE221">
                    <wp:simplePos x="0" y="0"/>
                    <wp:positionH relativeFrom="column">
                      <wp:posOffset>1905</wp:posOffset>
                    </wp:positionH>
                    <wp:positionV relativeFrom="paragraph">
                      <wp:posOffset>120650</wp:posOffset>
                    </wp:positionV>
                    <wp:extent cx="6045200" cy="0"/>
                    <wp:effectExtent l="0" t="0" r="31750" b="19050"/>
                    <wp:wrapNone/>
                    <wp:docPr id="10" name="Gerader Verbinder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604520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FF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 w14:anchorId="7D6D28EB">
                  <v:line id="Gerader Verbinder 10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ue" from=".15pt,9.5pt" to="476.15pt,9.5pt" w14:anchorId="331B77A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"/>
                </w:pict>
              </mc:Fallback>
            </mc:AlternateContent>
          </w:r>
          <w:r>
            <w:rPr>
              <w:rFonts w:ascii="Arial" w:hAnsi="Arial" w:cs="Arial"/>
              <w:b/>
              <w:color w:val="0000FF"/>
              <w:sz w:val="14"/>
              <w:szCs w:val="16"/>
            </w:rPr>
            <w:t>ITZ Rhein/Maas GmbH</w:t>
          </w:r>
        </w:p>
      </w:tc>
      <w:tc>
        <w:tcPr>
          <w:tcW w:w="2693" w:type="dxa"/>
          <w:gridSpan w:val="2"/>
        </w:tcPr>
        <w:p w:rsidR="00E15CBD" w:rsidP="00E15CBD" w:rsidRDefault="00E15CBD" w14:paraId="35F042C5" w14:textId="77777777">
          <w:pPr>
            <w:pStyle w:val="Fuzeile"/>
            <w:rPr>
              <w:rFonts w:ascii="Arial" w:hAnsi="Arial" w:cs="Arial"/>
              <w:color w:val="C00000"/>
              <w:sz w:val="12"/>
            </w:rPr>
          </w:pPr>
        </w:p>
      </w:tc>
      <w:tc>
        <w:tcPr>
          <w:tcW w:w="2126" w:type="dxa"/>
        </w:tcPr>
        <w:p w:rsidR="00E15CBD" w:rsidP="00E15CBD" w:rsidRDefault="00E15CBD" w14:paraId="5D3E4BFE" w14:textId="77777777">
          <w:pPr>
            <w:pStyle w:val="Fuzeile"/>
            <w:rPr>
              <w:rFonts w:ascii="Arial" w:hAnsi="Arial" w:cs="Arial"/>
              <w:sz w:val="12"/>
            </w:rPr>
          </w:pPr>
        </w:p>
      </w:tc>
      <w:tc>
        <w:tcPr>
          <w:tcW w:w="2126" w:type="dxa"/>
        </w:tcPr>
        <w:p w:rsidR="00E15CBD" w:rsidP="00E15CBD" w:rsidRDefault="00E15CBD" w14:paraId="39F6339A" w14:textId="77777777">
          <w:pPr>
            <w:pStyle w:val="Fuzeile"/>
            <w:rPr>
              <w:rFonts w:ascii="Arial" w:hAnsi="Arial" w:cs="Arial"/>
              <w:sz w:val="12"/>
            </w:rPr>
          </w:pPr>
        </w:p>
      </w:tc>
    </w:tr>
    <w:tr w:rsidR="00E15CBD" w:rsidTr="00E15CBD" w14:paraId="1DAEB1B4" w14:textId="77777777">
      <w:trPr>
        <w:trHeight w:val="20"/>
      </w:trPr>
      <w:tc>
        <w:tcPr>
          <w:tcW w:w="2694" w:type="dxa"/>
          <w:hideMark/>
        </w:tcPr>
        <w:p w:rsidR="00E15CBD" w:rsidP="00E15CBD" w:rsidRDefault="00E15CBD" w14:paraId="209A2657" w14:textId="77777777">
          <w:pPr>
            <w:pStyle w:val="Fuzeile"/>
            <w:rPr>
              <w:rFonts w:ascii="Arial" w:hAnsi="Arial" w:cs="Arial"/>
              <w:sz w:val="12"/>
              <w:szCs w:val="16"/>
            </w:rPr>
          </w:pPr>
          <w:proofErr w:type="spellStart"/>
          <w:r>
            <w:rPr>
              <w:rFonts w:ascii="Arial" w:hAnsi="Arial" w:cs="Arial"/>
              <w:sz w:val="12"/>
              <w:szCs w:val="16"/>
            </w:rPr>
            <w:t>Erftstraße</w:t>
          </w:r>
          <w:proofErr w:type="spellEnd"/>
          <w:r>
            <w:rPr>
              <w:rFonts w:ascii="Arial" w:hAnsi="Arial" w:cs="Arial"/>
              <w:sz w:val="12"/>
              <w:szCs w:val="16"/>
            </w:rPr>
            <w:t xml:space="preserve"> 93</w:t>
          </w:r>
          <w:r>
            <w:rPr>
              <w:rFonts w:ascii="Arial" w:hAnsi="Arial" w:cs="Arial"/>
              <w:sz w:val="12"/>
              <w:szCs w:val="16"/>
            </w:rPr>
            <w:br/>
          </w:r>
          <w:r>
            <w:rPr>
              <w:rFonts w:ascii="Arial" w:hAnsi="Arial" w:cs="Arial"/>
              <w:sz w:val="12"/>
              <w:szCs w:val="16"/>
            </w:rPr>
            <w:t>41238 Mönchengladbach</w:t>
          </w:r>
        </w:p>
      </w:tc>
      <w:tc>
        <w:tcPr>
          <w:tcW w:w="2551" w:type="dxa"/>
          <w:hideMark/>
        </w:tcPr>
        <w:p w:rsidR="00E15CBD" w:rsidP="00D138EB" w:rsidRDefault="00E15CBD" w14:paraId="54BD8D8E" w14:textId="77777777">
          <w:pPr>
            <w:pStyle w:val="Fuzeile"/>
            <w:rPr>
              <w:rFonts w:ascii="Arial" w:hAnsi="Arial" w:cs="Arial"/>
              <w:sz w:val="12"/>
              <w:szCs w:val="16"/>
            </w:rPr>
          </w:pPr>
          <w:r>
            <w:rPr>
              <w:rFonts w:ascii="Arial" w:hAnsi="Arial" w:cs="Arial"/>
              <w:b/>
              <w:color w:val="0000FF"/>
              <w:sz w:val="12"/>
              <w:szCs w:val="16"/>
            </w:rPr>
            <w:t>Geschäftsführung:</w:t>
          </w:r>
          <w:r>
            <w:rPr>
              <w:rFonts w:ascii="Arial" w:hAnsi="Arial" w:cs="Arial"/>
              <w:sz w:val="12"/>
              <w:szCs w:val="16"/>
            </w:rPr>
            <w:br/>
          </w:r>
          <w:r w:rsidR="00D138EB">
            <w:rPr>
              <w:rFonts w:ascii="Arial" w:hAnsi="Arial" w:cs="Arial"/>
              <w:sz w:val="12"/>
              <w:szCs w:val="16"/>
            </w:rPr>
            <w:t>Jonas M. Hübner</w:t>
          </w:r>
        </w:p>
      </w:tc>
      <w:tc>
        <w:tcPr>
          <w:tcW w:w="2268" w:type="dxa"/>
          <w:gridSpan w:val="2"/>
          <w:hideMark/>
        </w:tcPr>
        <w:p w:rsidR="00E15CBD" w:rsidP="00E15CBD" w:rsidRDefault="00E15CBD" w14:paraId="06EC5209" w14:textId="77777777">
          <w:pPr>
            <w:pStyle w:val="Fuzeile"/>
            <w:rPr>
              <w:rFonts w:ascii="Arial" w:hAnsi="Arial" w:cs="Arial"/>
              <w:sz w:val="12"/>
              <w:szCs w:val="16"/>
            </w:rPr>
          </w:pPr>
          <w:r>
            <w:rPr>
              <w:rFonts w:ascii="Arial" w:hAnsi="Arial" w:cs="Arial"/>
              <w:b/>
              <w:color w:val="0000FF"/>
              <w:sz w:val="12"/>
              <w:szCs w:val="16"/>
            </w:rPr>
            <w:t>Telefon:</w:t>
          </w:r>
          <w:r>
            <w:rPr>
              <w:rFonts w:ascii="Arial" w:hAnsi="Arial" w:cs="Arial"/>
              <w:color w:val="C00000"/>
              <w:sz w:val="12"/>
              <w:szCs w:val="16"/>
            </w:rPr>
            <w:t xml:space="preserve"> </w:t>
          </w:r>
          <w:r>
            <w:rPr>
              <w:rFonts w:ascii="Arial" w:hAnsi="Arial" w:cs="Arial"/>
              <w:sz w:val="12"/>
              <w:szCs w:val="16"/>
            </w:rPr>
            <w:t>02166 987 88 0</w:t>
          </w:r>
          <w:r>
            <w:rPr>
              <w:rFonts w:ascii="Arial" w:hAnsi="Arial" w:cs="Arial"/>
              <w:sz w:val="12"/>
              <w:szCs w:val="16"/>
            </w:rPr>
            <w:br/>
          </w:r>
          <w:r>
            <w:rPr>
              <w:rFonts w:ascii="Arial" w:hAnsi="Arial" w:cs="Arial"/>
              <w:b/>
              <w:color w:val="0000FF"/>
              <w:sz w:val="12"/>
              <w:szCs w:val="16"/>
            </w:rPr>
            <w:t>Fax:</w:t>
          </w:r>
          <w:r>
            <w:rPr>
              <w:rFonts w:ascii="Arial" w:hAnsi="Arial" w:cs="Arial"/>
              <w:color w:val="C00000"/>
              <w:sz w:val="12"/>
              <w:szCs w:val="16"/>
            </w:rPr>
            <w:t xml:space="preserve"> </w:t>
          </w:r>
          <w:r>
            <w:rPr>
              <w:rFonts w:ascii="Arial" w:hAnsi="Arial" w:cs="Arial"/>
              <w:sz w:val="12"/>
              <w:szCs w:val="16"/>
            </w:rPr>
            <w:t>02166 987 88 88</w:t>
          </w:r>
        </w:p>
      </w:tc>
      <w:tc>
        <w:tcPr>
          <w:tcW w:w="2268" w:type="dxa"/>
          <w:gridSpan w:val="2"/>
          <w:hideMark/>
        </w:tcPr>
        <w:p w:rsidR="00E15CBD" w:rsidP="00E15CBD" w:rsidRDefault="00E15CBD" w14:paraId="3313E7C1" w14:textId="77777777">
          <w:pPr>
            <w:pStyle w:val="Fuzeile"/>
            <w:rPr>
              <w:rFonts w:ascii="Arial" w:hAnsi="Arial" w:cs="Arial"/>
              <w:sz w:val="12"/>
              <w:szCs w:val="16"/>
            </w:rPr>
          </w:pPr>
          <w:r>
            <w:rPr>
              <w:rFonts w:ascii="Arial" w:hAnsi="Arial" w:cs="Arial"/>
              <w:b/>
              <w:color w:val="0000FF"/>
              <w:sz w:val="12"/>
              <w:szCs w:val="16"/>
            </w:rPr>
            <w:t>E-Mail:</w:t>
          </w:r>
          <w:r>
            <w:rPr>
              <w:rFonts w:ascii="Arial" w:hAnsi="Arial" w:cs="Arial"/>
              <w:color w:val="C00000"/>
              <w:sz w:val="12"/>
              <w:szCs w:val="16"/>
            </w:rPr>
            <w:t xml:space="preserve"> </w:t>
          </w:r>
          <w:r>
            <w:rPr>
              <w:rFonts w:ascii="Arial" w:hAnsi="Arial" w:cs="Arial"/>
              <w:sz w:val="12"/>
              <w:szCs w:val="16"/>
            </w:rPr>
            <w:t>info@itz.de</w:t>
          </w:r>
          <w:r>
            <w:rPr>
              <w:rFonts w:ascii="Arial" w:hAnsi="Arial" w:cs="Arial"/>
              <w:sz w:val="12"/>
              <w:szCs w:val="16"/>
            </w:rPr>
            <w:br/>
          </w:r>
          <w:r>
            <w:rPr>
              <w:rFonts w:ascii="Arial" w:hAnsi="Arial" w:cs="Arial"/>
              <w:b/>
              <w:color w:val="0000FF"/>
              <w:sz w:val="12"/>
              <w:szCs w:val="16"/>
            </w:rPr>
            <w:t>Internet:</w:t>
          </w:r>
          <w:r>
            <w:rPr>
              <w:rFonts w:ascii="Arial" w:hAnsi="Arial" w:cs="Arial"/>
              <w:color w:val="C00000"/>
              <w:sz w:val="12"/>
              <w:szCs w:val="16"/>
            </w:rPr>
            <w:t xml:space="preserve"> </w:t>
          </w:r>
          <w:r>
            <w:rPr>
              <w:rFonts w:ascii="Arial" w:hAnsi="Arial" w:cs="Arial"/>
              <w:sz w:val="12"/>
              <w:szCs w:val="16"/>
            </w:rPr>
            <w:t>www.itz.de</w:t>
          </w:r>
        </w:p>
      </w:tc>
    </w:tr>
    <w:tr w:rsidR="00E15CBD" w:rsidTr="00E15CBD" w14:paraId="2FDF93F6" w14:textId="77777777">
      <w:trPr>
        <w:trHeight w:val="20"/>
      </w:trPr>
      <w:tc>
        <w:tcPr>
          <w:tcW w:w="2694" w:type="dxa"/>
        </w:tcPr>
        <w:p w:rsidR="00E15CBD" w:rsidP="00E15CBD" w:rsidRDefault="00E15CBD" w14:paraId="51E41105" w14:textId="77777777">
          <w:pPr>
            <w:pStyle w:val="Fuzeile"/>
            <w:rPr>
              <w:rFonts w:ascii="Arial" w:hAnsi="Arial" w:cs="Arial"/>
              <w:sz w:val="12"/>
              <w:szCs w:val="16"/>
            </w:rPr>
          </w:pPr>
        </w:p>
      </w:tc>
      <w:tc>
        <w:tcPr>
          <w:tcW w:w="2551" w:type="dxa"/>
        </w:tcPr>
        <w:p w:rsidR="00E15CBD" w:rsidP="00E15CBD" w:rsidRDefault="00E15CBD" w14:paraId="356DC35C" w14:textId="77777777">
          <w:pPr>
            <w:pStyle w:val="Fuzeile"/>
            <w:rPr>
              <w:rFonts w:ascii="Arial" w:hAnsi="Arial" w:cs="Arial"/>
              <w:sz w:val="12"/>
              <w:szCs w:val="16"/>
            </w:rPr>
          </w:pPr>
        </w:p>
      </w:tc>
      <w:tc>
        <w:tcPr>
          <w:tcW w:w="2268" w:type="dxa"/>
          <w:gridSpan w:val="2"/>
        </w:tcPr>
        <w:p w:rsidR="00E15CBD" w:rsidP="00E15CBD" w:rsidRDefault="00E15CBD" w14:paraId="4EEC7265" w14:textId="77777777">
          <w:pPr>
            <w:pStyle w:val="Fuzeile"/>
            <w:rPr>
              <w:rFonts w:ascii="Arial" w:hAnsi="Arial" w:cs="Arial"/>
              <w:sz w:val="12"/>
              <w:szCs w:val="16"/>
            </w:rPr>
          </w:pPr>
        </w:p>
      </w:tc>
      <w:tc>
        <w:tcPr>
          <w:tcW w:w="2268" w:type="dxa"/>
          <w:gridSpan w:val="2"/>
        </w:tcPr>
        <w:p w:rsidR="00E15CBD" w:rsidP="00E15CBD" w:rsidRDefault="00E15CBD" w14:paraId="5FED5B97" w14:textId="77777777">
          <w:pPr>
            <w:pStyle w:val="Fuzeile"/>
            <w:rPr>
              <w:rFonts w:ascii="Arial" w:hAnsi="Arial" w:cs="Arial"/>
              <w:sz w:val="12"/>
            </w:rPr>
          </w:pPr>
        </w:p>
      </w:tc>
    </w:tr>
    <w:tr w:rsidR="00E15CBD" w:rsidTr="00E15CBD" w14:paraId="6022F4FA" w14:textId="77777777">
      <w:trPr>
        <w:trHeight w:val="20"/>
      </w:trPr>
      <w:tc>
        <w:tcPr>
          <w:tcW w:w="2694" w:type="dxa"/>
          <w:hideMark/>
        </w:tcPr>
        <w:p w:rsidR="00E15CBD" w:rsidP="00E15CBD" w:rsidRDefault="00E15CBD" w14:paraId="2F3C119F" w14:textId="77777777">
          <w:pPr>
            <w:pStyle w:val="Fuzeile"/>
            <w:rPr>
              <w:rFonts w:ascii="Arial" w:hAnsi="Arial" w:cs="Arial"/>
              <w:sz w:val="12"/>
              <w:szCs w:val="16"/>
            </w:rPr>
          </w:pPr>
          <w:r>
            <w:rPr>
              <w:rFonts w:ascii="Arial" w:hAnsi="Arial" w:cs="Arial"/>
              <w:b/>
              <w:sz w:val="12"/>
              <w:szCs w:val="16"/>
            </w:rPr>
            <w:t xml:space="preserve">Handelsregister: </w:t>
          </w:r>
          <w:r>
            <w:rPr>
              <w:rFonts w:ascii="Arial" w:hAnsi="Arial" w:cs="Arial"/>
              <w:sz w:val="12"/>
              <w:szCs w:val="16"/>
            </w:rPr>
            <w:t xml:space="preserve">HRB 5086 </w:t>
          </w:r>
        </w:p>
      </w:tc>
      <w:tc>
        <w:tcPr>
          <w:tcW w:w="2551" w:type="dxa"/>
          <w:hideMark/>
        </w:tcPr>
        <w:p w:rsidR="00E15CBD" w:rsidP="00E15CBD" w:rsidRDefault="00E15CBD" w14:paraId="2E7CBEA7" w14:textId="77777777">
          <w:pPr>
            <w:pStyle w:val="Fuzeile"/>
            <w:rPr>
              <w:rFonts w:ascii="Arial" w:hAnsi="Arial" w:cs="Arial"/>
              <w:b/>
              <w:sz w:val="12"/>
              <w:szCs w:val="16"/>
            </w:rPr>
          </w:pPr>
          <w:r>
            <w:rPr>
              <w:rFonts w:ascii="Arial" w:hAnsi="Arial" w:cs="Arial"/>
              <w:b/>
              <w:sz w:val="12"/>
              <w:szCs w:val="16"/>
            </w:rPr>
            <w:t>Amtsgericht:</w:t>
          </w:r>
          <w:r>
            <w:rPr>
              <w:rFonts w:ascii="Arial" w:hAnsi="Arial" w:cs="Arial"/>
              <w:sz w:val="12"/>
              <w:szCs w:val="16"/>
            </w:rPr>
            <w:t xml:space="preserve"> Mönchengladbach</w:t>
          </w:r>
        </w:p>
      </w:tc>
      <w:tc>
        <w:tcPr>
          <w:tcW w:w="2268" w:type="dxa"/>
          <w:gridSpan w:val="2"/>
          <w:hideMark/>
        </w:tcPr>
        <w:p w:rsidR="00E15CBD" w:rsidP="00E15CBD" w:rsidRDefault="00E15CBD" w14:paraId="02AAE7DC" w14:textId="77777777">
          <w:pPr>
            <w:pStyle w:val="Fuzeile"/>
            <w:rPr>
              <w:rFonts w:ascii="Arial" w:hAnsi="Arial" w:cs="Arial"/>
              <w:sz w:val="12"/>
              <w:szCs w:val="16"/>
            </w:rPr>
          </w:pPr>
          <w:r>
            <w:rPr>
              <w:rFonts w:ascii="Arial" w:hAnsi="Arial" w:cs="Arial"/>
              <w:b/>
              <w:sz w:val="12"/>
              <w:szCs w:val="16"/>
            </w:rPr>
            <w:t xml:space="preserve">Steuernummer: </w:t>
          </w:r>
          <w:r>
            <w:rPr>
              <w:rFonts w:ascii="Arial" w:hAnsi="Arial" w:cs="Arial"/>
              <w:sz w:val="12"/>
            </w:rPr>
            <w:t>121/5734/45</w:t>
          </w:r>
        </w:p>
      </w:tc>
      <w:tc>
        <w:tcPr>
          <w:tcW w:w="2268" w:type="dxa"/>
          <w:gridSpan w:val="2"/>
          <w:hideMark/>
        </w:tcPr>
        <w:p w:rsidR="00E15CBD" w:rsidP="00E15CBD" w:rsidRDefault="00E15CBD" w14:paraId="718D9891" w14:textId="77777777">
          <w:pPr>
            <w:pStyle w:val="Fuzeile"/>
            <w:rPr>
              <w:rFonts w:ascii="Arial" w:hAnsi="Arial" w:cs="Arial"/>
              <w:sz w:val="12"/>
              <w:lang w:val="en-US"/>
            </w:rPr>
          </w:pPr>
          <w:proofErr w:type="spellStart"/>
          <w:r>
            <w:rPr>
              <w:rFonts w:ascii="Arial" w:hAnsi="Arial" w:cs="Arial"/>
              <w:b/>
              <w:sz w:val="12"/>
              <w:szCs w:val="16"/>
              <w:lang w:val="en-US"/>
            </w:rPr>
            <w:t>USt-IDNr</w:t>
          </w:r>
          <w:proofErr w:type="spellEnd"/>
          <w:r>
            <w:rPr>
              <w:rFonts w:ascii="Arial" w:hAnsi="Arial" w:cs="Arial"/>
              <w:b/>
              <w:sz w:val="12"/>
              <w:szCs w:val="16"/>
              <w:lang w:val="en-US"/>
            </w:rPr>
            <w:t>.:</w:t>
          </w:r>
          <w:r>
            <w:rPr>
              <w:rFonts w:ascii="Arial" w:hAnsi="Arial" w:cs="Arial"/>
              <w:sz w:val="12"/>
              <w:szCs w:val="16"/>
              <w:lang w:val="en-US"/>
            </w:rPr>
            <w:t xml:space="preserve">  DE 8118 70590</w:t>
          </w:r>
        </w:p>
      </w:tc>
    </w:tr>
  </w:tbl>
  <w:p w:rsidRPr="00EF54A9" w:rsidR="00A471E2" w:rsidRDefault="00A471E2" w14:paraId="381D06CB" w14:textId="77777777">
    <w:pPr>
      <w:pStyle w:val="Fuzeile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7478E" w:rsidP="000442BD" w:rsidRDefault="0097478E" w14:paraId="62F95F93" w14:textId="77777777">
      <w:pPr>
        <w:spacing w:after="0" w:line="240" w:lineRule="auto"/>
      </w:pPr>
      <w:r>
        <w:separator/>
      </w:r>
    </w:p>
  </w:footnote>
  <w:footnote w:type="continuationSeparator" w:id="0">
    <w:p w:rsidR="0097478E" w:rsidP="000442BD" w:rsidRDefault="0097478E" w14:paraId="596C29C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138EB" w:rsidRDefault="00D138EB" w14:paraId="721AD998" w14:textId="7777777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138EB" w:rsidRDefault="00D138EB" w14:paraId="13B991F9" w14:textId="77777777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517A35" w:rsidR="00D673CF" w:rsidP="00D673CF" w:rsidRDefault="00D673CF" w14:paraId="1AF5E66A" w14:textId="77777777">
    <w:pPr>
      <w:pStyle w:val="Kopfzeile"/>
      <w:tabs>
        <w:tab w:val="clear" w:pos="9072"/>
      </w:tabs>
      <w:rPr>
        <w:rFonts w:ascii="Verdana" w:hAnsi="Verdana" w:cs="Arial"/>
        <w:color w:val="0000FF"/>
      </w:rPr>
    </w:pPr>
    <w:r w:rsidRPr="00517A35">
      <w:rPr>
        <w:rFonts w:ascii="Verdana" w:hAnsi="Verdana" w:cs="Arial"/>
        <w:noProof/>
      </w:rPr>
      <w:drawing>
        <wp:anchor distT="0" distB="0" distL="114300" distR="114300" simplePos="0" relativeHeight="251658240" behindDoc="0" locked="0" layoutInCell="1" allowOverlap="1" wp14:anchorId="3F50DBF9" wp14:editId="1C13A2F8">
          <wp:simplePos x="0" y="0"/>
          <wp:positionH relativeFrom="column">
            <wp:posOffset>4980940</wp:posOffset>
          </wp:positionH>
          <wp:positionV relativeFrom="paragraph">
            <wp:posOffset>-14605</wp:posOffset>
          </wp:positionV>
          <wp:extent cx="1200785" cy="1219200"/>
          <wp:effectExtent l="0" t="0" r="0" b="0"/>
          <wp:wrapNone/>
          <wp:docPr id="2" name="Grafik 2" descr="ITZ-Logo_kle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TZ-Logo_klei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0785" cy="1219200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gramStart"/>
    <w:r w:rsidRPr="00517A35">
      <w:rPr>
        <w:rFonts w:ascii="Verdana" w:hAnsi="Verdana" w:cs="Arial"/>
        <w:color w:val="0000FF"/>
      </w:rPr>
      <w:t>ITZ Informationstechnologie</w:t>
    </w:r>
    <w:proofErr w:type="gramEnd"/>
    <w:r w:rsidRPr="00517A35">
      <w:rPr>
        <w:rFonts w:ascii="Verdana" w:hAnsi="Verdana" w:cs="Arial"/>
        <w:color w:val="0000FF"/>
      </w:rPr>
      <w:t>-Zentrum Rhein/Maas GmbH</w:t>
    </w:r>
  </w:p>
  <w:p w:rsidRPr="008D3A92" w:rsidR="00D673CF" w:rsidP="00D673CF" w:rsidRDefault="00D673CF" w14:paraId="6695372A" w14:textId="77777777">
    <w:pPr>
      <w:pStyle w:val="Kopfzeile"/>
      <w:rPr>
        <w:rFonts w:ascii="Arial" w:hAnsi="Arial" w:cs="Arial"/>
        <w:sz w:val="18"/>
        <w:szCs w:val="18"/>
      </w:rPr>
    </w:pPr>
  </w:p>
  <w:p w:rsidR="00D673CF" w:rsidP="00D673CF" w:rsidRDefault="00D673CF" w14:paraId="05722B1D" w14:textId="77777777">
    <w:pPr>
      <w:pStyle w:val="Kopfzeile"/>
      <w:rPr>
        <w:rFonts w:ascii="Arial" w:hAnsi="Arial" w:cs="Arial"/>
        <w:sz w:val="18"/>
        <w:szCs w:val="18"/>
      </w:rPr>
    </w:pPr>
  </w:p>
  <w:p w:rsidRPr="008D3A92" w:rsidR="00D673CF" w:rsidP="00D673CF" w:rsidRDefault="00D673CF" w14:paraId="07ECBDBF" w14:textId="77777777">
    <w:pPr>
      <w:pStyle w:val="Kopfzeile"/>
      <w:rPr>
        <w:rFonts w:ascii="Arial" w:hAnsi="Arial" w:cs="Arial"/>
        <w:sz w:val="18"/>
        <w:szCs w:val="18"/>
      </w:rPr>
    </w:pPr>
  </w:p>
  <w:p w:rsidRPr="008D3A92" w:rsidR="00D673CF" w:rsidP="00D673CF" w:rsidRDefault="00D673CF" w14:paraId="2038036F" w14:textId="77777777">
    <w:pPr>
      <w:pStyle w:val="Kopfzeile"/>
      <w:rPr>
        <w:rFonts w:ascii="Arial" w:hAnsi="Arial" w:cs="Arial"/>
        <w:sz w:val="18"/>
        <w:szCs w:val="18"/>
      </w:rPr>
    </w:pPr>
  </w:p>
  <w:p w:rsidRPr="008D3A92" w:rsidR="00D673CF" w:rsidP="00D673CF" w:rsidRDefault="00D673CF" w14:paraId="1FE871E6" w14:textId="77777777">
    <w:pPr>
      <w:pStyle w:val="Kopfzeile"/>
      <w:rPr>
        <w:rFonts w:ascii="Arial" w:hAnsi="Arial" w:cs="Arial"/>
        <w:sz w:val="18"/>
        <w:szCs w:val="18"/>
      </w:rPr>
    </w:pPr>
  </w:p>
  <w:p w:rsidRPr="008D3A92" w:rsidR="00D673CF" w:rsidP="00D673CF" w:rsidRDefault="00D673CF" w14:paraId="33663D5A" w14:textId="77777777">
    <w:pPr>
      <w:pStyle w:val="Kopfzeile"/>
      <w:rPr>
        <w:rFonts w:ascii="Arial" w:hAnsi="Arial" w:cs="Arial"/>
        <w:sz w:val="18"/>
        <w:szCs w:val="18"/>
      </w:rPr>
    </w:pPr>
  </w:p>
  <w:p w:rsidRPr="000442BD" w:rsidR="00D673CF" w:rsidP="00D673CF" w:rsidRDefault="00D673CF" w14:paraId="744C7365" w14:textId="77777777">
    <w:pPr>
      <w:pStyle w:val="Kopfzeile"/>
      <w:rPr>
        <w:rFonts w:cstheme="minorHAnsi"/>
        <w:sz w:val="18"/>
        <w:szCs w:val="18"/>
      </w:rPr>
    </w:pPr>
  </w:p>
  <w:p w:rsidRPr="00517A35" w:rsidR="00E6153F" w:rsidP="00D673CF" w:rsidRDefault="00D673CF" w14:paraId="33F3D165" w14:textId="77777777">
    <w:pPr>
      <w:rPr>
        <w:rFonts w:ascii="Verdana" w:hAnsi="Verdana" w:cs="Arial"/>
        <w:color w:val="0000FF"/>
        <w:sz w:val="12"/>
        <w:szCs w:val="12"/>
        <w:u w:val="single"/>
      </w:rPr>
    </w:pPr>
    <w:r w:rsidRPr="00517A35">
      <w:rPr>
        <w:rFonts w:ascii="Verdana" w:hAnsi="Verdana" w:cs="Arial"/>
        <w:color w:val="0000FF"/>
        <w:sz w:val="12"/>
        <w:szCs w:val="12"/>
        <w:u w:val="single"/>
      </w:rPr>
      <w:t xml:space="preserve">ITZ Rhein/Maas </w:t>
    </w:r>
    <w:proofErr w:type="gramStart"/>
    <w:r w:rsidRPr="00517A35">
      <w:rPr>
        <w:rFonts w:ascii="Verdana" w:hAnsi="Verdana" w:cs="Arial"/>
        <w:color w:val="0000FF"/>
        <w:sz w:val="12"/>
        <w:szCs w:val="12"/>
        <w:u w:val="single"/>
      </w:rPr>
      <w:t>GmbH  |</w:t>
    </w:r>
    <w:proofErr w:type="gramEnd"/>
    <w:r w:rsidRPr="00517A35">
      <w:rPr>
        <w:rFonts w:ascii="Verdana" w:hAnsi="Verdana" w:cs="Arial"/>
        <w:color w:val="0000FF"/>
        <w:sz w:val="12"/>
        <w:szCs w:val="12"/>
        <w:u w:val="single"/>
      </w:rPr>
      <w:t xml:space="preserve">  </w:t>
    </w:r>
    <w:proofErr w:type="spellStart"/>
    <w:r w:rsidRPr="00517A35">
      <w:rPr>
        <w:rFonts w:ascii="Verdana" w:hAnsi="Verdana" w:cs="Arial"/>
        <w:color w:val="0000FF"/>
        <w:sz w:val="12"/>
        <w:szCs w:val="12"/>
        <w:u w:val="single"/>
      </w:rPr>
      <w:t>Erftstraße</w:t>
    </w:r>
    <w:proofErr w:type="spellEnd"/>
    <w:r w:rsidRPr="00517A35">
      <w:rPr>
        <w:rFonts w:ascii="Verdana" w:hAnsi="Verdana" w:cs="Arial"/>
        <w:color w:val="0000FF"/>
        <w:sz w:val="12"/>
        <w:szCs w:val="12"/>
        <w:u w:val="single"/>
      </w:rPr>
      <w:t xml:space="preserve"> </w:t>
    </w:r>
    <w:proofErr w:type="gramStart"/>
    <w:r w:rsidRPr="00517A35">
      <w:rPr>
        <w:rFonts w:ascii="Verdana" w:hAnsi="Verdana" w:cs="Arial"/>
        <w:color w:val="0000FF"/>
        <w:sz w:val="12"/>
        <w:szCs w:val="12"/>
        <w:u w:val="single"/>
      </w:rPr>
      <w:t>93  |</w:t>
    </w:r>
    <w:proofErr w:type="gramEnd"/>
    <w:r w:rsidRPr="00517A35">
      <w:rPr>
        <w:rFonts w:ascii="Verdana" w:hAnsi="Verdana" w:cs="Arial"/>
        <w:color w:val="0000FF"/>
        <w:sz w:val="12"/>
        <w:szCs w:val="12"/>
        <w:u w:val="single"/>
      </w:rPr>
      <w:t xml:space="preserve">  41238 Mönchengladbach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87E5A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AB872B3"/>
    <w:multiLevelType w:val="hybridMultilevel"/>
    <w:tmpl w:val="949C8E08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88114433">
    <w:abstractNumId w:val="1"/>
  </w:num>
  <w:num w:numId="2" w16cid:durableId="5551764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F7F"/>
    <w:rsid w:val="00033C41"/>
    <w:rsid w:val="0004021D"/>
    <w:rsid w:val="00043EEC"/>
    <w:rsid w:val="000442BD"/>
    <w:rsid w:val="0008752D"/>
    <w:rsid w:val="000B1062"/>
    <w:rsid w:val="000C2F1F"/>
    <w:rsid w:val="00111BF8"/>
    <w:rsid w:val="00120F7F"/>
    <w:rsid w:val="00140927"/>
    <w:rsid w:val="00164127"/>
    <w:rsid w:val="001A393C"/>
    <w:rsid w:val="001B6559"/>
    <w:rsid w:val="001D6D9C"/>
    <w:rsid w:val="001F406C"/>
    <w:rsid w:val="00202117"/>
    <w:rsid w:val="00215FDB"/>
    <w:rsid w:val="0021731D"/>
    <w:rsid w:val="00271D9B"/>
    <w:rsid w:val="002A5AFA"/>
    <w:rsid w:val="002B53D8"/>
    <w:rsid w:val="002B64E3"/>
    <w:rsid w:val="002C32CF"/>
    <w:rsid w:val="002D280C"/>
    <w:rsid w:val="0031569D"/>
    <w:rsid w:val="00327E79"/>
    <w:rsid w:val="0033108C"/>
    <w:rsid w:val="003372EE"/>
    <w:rsid w:val="003D2212"/>
    <w:rsid w:val="003D5B74"/>
    <w:rsid w:val="003D7678"/>
    <w:rsid w:val="003E1A4A"/>
    <w:rsid w:val="003E1B1C"/>
    <w:rsid w:val="003F6F1F"/>
    <w:rsid w:val="004171EC"/>
    <w:rsid w:val="004352EF"/>
    <w:rsid w:val="004449A5"/>
    <w:rsid w:val="00477213"/>
    <w:rsid w:val="00480422"/>
    <w:rsid w:val="005139FB"/>
    <w:rsid w:val="00517A35"/>
    <w:rsid w:val="005242DB"/>
    <w:rsid w:val="00527877"/>
    <w:rsid w:val="00534735"/>
    <w:rsid w:val="005A3C5E"/>
    <w:rsid w:val="005D20C9"/>
    <w:rsid w:val="00617081"/>
    <w:rsid w:val="006B381B"/>
    <w:rsid w:val="006B695E"/>
    <w:rsid w:val="006E56F1"/>
    <w:rsid w:val="007200F3"/>
    <w:rsid w:val="00756782"/>
    <w:rsid w:val="00766ADB"/>
    <w:rsid w:val="007E0A3F"/>
    <w:rsid w:val="007F4F5F"/>
    <w:rsid w:val="007F5C07"/>
    <w:rsid w:val="00803635"/>
    <w:rsid w:val="00812746"/>
    <w:rsid w:val="008255D2"/>
    <w:rsid w:val="00851005"/>
    <w:rsid w:val="0085473E"/>
    <w:rsid w:val="008811F6"/>
    <w:rsid w:val="008B5BB0"/>
    <w:rsid w:val="008F170E"/>
    <w:rsid w:val="00901813"/>
    <w:rsid w:val="009577D2"/>
    <w:rsid w:val="0097478E"/>
    <w:rsid w:val="009769BC"/>
    <w:rsid w:val="009D0C4F"/>
    <w:rsid w:val="009E0020"/>
    <w:rsid w:val="00A471E2"/>
    <w:rsid w:val="00A56722"/>
    <w:rsid w:val="00A71642"/>
    <w:rsid w:val="00A75ECD"/>
    <w:rsid w:val="00A77827"/>
    <w:rsid w:val="00AB25F2"/>
    <w:rsid w:val="00AC1AA2"/>
    <w:rsid w:val="00AC51A9"/>
    <w:rsid w:val="00AD6E24"/>
    <w:rsid w:val="00B00791"/>
    <w:rsid w:val="00B054BC"/>
    <w:rsid w:val="00B607E6"/>
    <w:rsid w:val="00B638A4"/>
    <w:rsid w:val="00B73D7C"/>
    <w:rsid w:val="00BD2CA5"/>
    <w:rsid w:val="00BE6B15"/>
    <w:rsid w:val="00BE7858"/>
    <w:rsid w:val="00BF18C4"/>
    <w:rsid w:val="00C46980"/>
    <w:rsid w:val="00C47709"/>
    <w:rsid w:val="00C71BC8"/>
    <w:rsid w:val="00CA020F"/>
    <w:rsid w:val="00CA33FF"/>
    <w:rsid w:val="00CB0152"/>
    <w:rsid w:val="00CD0862"/>
    <w:rsid w:val="00CD643F"/>
    <w:rsid w:val="00CE7C10"/>
    <w:rsid w:val="00CF64D2"/>
    <w:rsid w:val="00D13071"/>
    <w:rsid w:val="00D138EB"/>
    <w:rsid w:val="00D16DAD"/>
    <w:rsid w:val="00D31925"/>
    <w:rsid w:val="00D65874"/>
    <w:rsid w:val="00D673CF"/>
    <w:rsid w:val="00D95BD2"/>
    <w:rsid w:val="00DE5E10"/>
    <w:rsid w:val="00E15CBD"/>
    <w:rsid w:val="00E327E2"/>
    <w:rsid w:val="00E4202A"/>
    <w:rsid w:val="00E50946"/>
    <w:rsid w:val="00E6153F"/>
    <w:rsid w:val="00E617F2"/>
    <w:rsid w:val="00E75BA2"/>
    <w:rsid w:val="00E774FA"/>
    <w:rsid w:val="00EA5F3E"/>
    <w:rsid w:val="00EB6732"/>
    <w:rsid w:val="00EC1608"/>
    <w:rsid w:val="00EC4E4D"/>
    <w:rsid w:val="00EF54A9"/>
    <w:rsid w:val="00F74093"/>
    <w:rsid w:val="00F90F18"/>
    <w:rsid w:val="00FC7D71"/>
    <w:rsid w:val="00FD55DF"/>
    <w:rsid w:val="00FE7E21"/>
    <w:rsid w:val="04E3467A"/>
    <w:rsid w:val="0936F10C"/>
    <w:rsid w:val="0C457F68"/>
    <w:rsid w:val="0DF08BD2"/>
    <w:rsid w:val="0ED4BA08"/>
    <w:rsid w:val="10BDCD08"/>
    <w:rsid w:val="13B3AF79"/>
    <w:rsid w:val="15940580"/>
    <w:rsid w:val="16957CC1"/>
    <w:rsid w:val="16D8604D"/>
    <w:rsid w:val="1883ECA2"/>
    <w:rsid w:val="1DBB9DA1"/>
    <w:rsid w:val="1FD44C5E"/>
    <w:rsid w:val="20BADDA1"/>
    <w:rsid w:val="27825FF5"/>
    <w:rsid w:val="2893F6D7"/>
    <w:rsid w:val="2DDB3B54"/>
    <w:rsid w:val="2E3F88FA"/>
    <w:rsid w:val="34519396"/>
    <w:rsid w:val="3D75922D"/>
    <w:rsid w:val="3DCF2E18"/>
    <w:rsid w:val="45501130"/>
    <w:rsid w:val="465CF503"/>
    <w:rsid w:val="4DD2F534"/>
    <w:rsid w:val="5BC2B372"/>
    <w:rsid w:val="5BFA75E6"/>
    <w:rsid w:val="5C933A7B"/>
    <w:rsid w:val="5FE98ADD"/>
    <w:rsid w:val="66A52A65"/>
    <w:rsid w:val="7628374E"/>
    <w:rsid w:val="7846C5C2"/>
    <w:rsid w:val="7F58E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4175C9"/>
  <w15:docId w15:val="{8DC8EAE8-F402-4FB4-9A55-5A83AFA585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nhideWhenUsed/>
    <w:rsid w:val="000442BD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0442BD"/>
  </w:style>
  <w:style w:type="paragraph" w:styleId="Fuzeile">
    <w:name w:val="footer"/>
    <w:basedOn w:val="Standard"/>
    <w:link w:val="FuzeileZchn"/>
    <w:uiPriority w:val="99"/>
    <w:unhideWhenUsed/>
    <w:rsid w:val="000442BD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0442BD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442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SprechblasentextZchn" w:customStyle="1">
    <w:name w:val="Sprechblasentext Zchn"/>
    <w:basedOn w:val="Absatz-Standardschriftart"/>
    <w:link w:val="Sprechblasentext"/>
    <w:uiPriority w:val="99"/>
    <w:semiHidden/>
    <w:rsid w:val="000442BD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0442B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MittlereSchattierung1-Akzent2">
    <w:name w:val="Medium Shading 1 Accent 2"/>
    <w:basedOn w:val="NormaleTabelle"/>
    <w:uiPriority w:val="63"/>
    <w:rsid w:val="00E75BA2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Raster1-Akzent2">
    <w:name w:val="Medium Grid 1 Accent 2"/>
    <w:basedOn w:val="NormaleTabelle"/>
    <w:uiPriority w:val="67"/>
    <w:rsid w:val="00E75BA2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Liste">
    <w:name w:val="Colorful List"/>
    <w:basedOn w:val="NormaleTabelle"/>
    <w:uiPriority w:val="72"/>
    <w:rsid w:val="00E75BA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enabsatz">
    <w:name w:val="List Paragraph"/>
    <w:basedOn w:val="Standard"/>
    <w:uiPriority w:val="34"/>
    <w:qFormat/>
    <w:rsid w:val="00E75BA2"/>
    <w:pPr>
      <w:ind w:left="720"/>
      <w:contextualSpacing/>
    </w:pPr>
  </w:style>
  <w:style w:type="paragraph" w:styleId="Textkrper">
    <w:name w:val="Body Text"/>
    <w:basedOn w:val="Standard"/>
    <w:link w:val="TextkrperZchn"/>
    <w:unhideWhenUsed/>
    <w:rsid w:val="00A71642"/>
    <w:pPr>
      <w:tabs>
        <w:tab w:val="left" w:pos="6804"/>
      </w:tabs>
      <w:spacing w:after="0" w:line="240" w:lineRule="auto"/>
    </w:pPr>
    <w:rPr>
      <w:rFonts w:ascii="Arial" w:hAnsi="Arial" w:eastAsia="Times New Roman" w:cs="Times New Roman"/>
      <w:szCs w:val="20"/>
    </w:rPr>
  </w:style>
  <w:style w:type="character" w:styleId="TextkrperZchn" w:customStyle="1">
    <w:name w:val="Textkörper Zchn"/>
    <w:basedOn w:val="Absatz-Standardschriftart"/>
    <w:link w:val="Textkrper"/>
    <w:rsid w:val="00A71642"/>
    <w:rPr>
      <w:rFonts w:ascii="Arial" w:hAnsi="Arial" w:eastAsia="Times New Roman" w:cs="Times New Roman"/>
      <w:szCs w:val="20"/>
    </w:rPr>
  </w:style>
  <w:style w:type="character" w:styleId="Platzhaltertext">
    <w:name w:val="Placeholder Text"/>
    <w:basedOn w:val="Absatz-Standardschriftart"/>
    <w:uiPriority w:val="99"/>
    <w:semiHidden/>
    <w:rsid w:val="00D673C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846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customXml" Target="../customXml/item3.xml" Id="rId17" /><Relationship Type="http://schemas.openxmlformats.org/officeDocument/2006/relationships/styles" Target="styles.xml" Id="rId2" /><Relationship Type="http://schemas.openxmlformats.org/officeDocument/2006/relationships/customXml" Target="../customXml/item2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Muth\AppData\Local\Temp\%7b6C97CA98-E905-4C36-87A4-DD0E7C063C5F%7d.dotx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219B21E85997645AC1C9FC08344C9F2" ma:contentTypeVersion="3" ma:contentTypeDescription="Ein neues Dokument erstellen." ma:contentTypeScope="" ma:versionID="40e16cad1ac6e6c4b10aceda2c07a400">
  <xsd:schema xmlns:xsd="http://www.w3.org/2001/XMLSchema" xmlns:xs="http://www.w3.org/2001/XMLSchema" xmlns:p="http://schemas.microsoft.com/office/2006/metadata/properties" xmlns:ns2="ba190ae2-9fa3-4aa2-a39a-85163ce25708" targetNamespace="http://schemas.microsoft.com/office/2006/metadata/properties" ma:root="true" ma:fieldsID="c2109649c00dfcb5a11e6bda4026e83b" ns2:_="">
    <xsd:import namespace="ba190ae2-9fa3-4aa2-a39a-85163ce257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190ae2-9fa3-4aa2-a39a-85163ce257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BCD76DB-41F8-4171-983B-1FC277DA3592}"/>
</file>

<file path=customXml/itemProps2.xml><?xml version="1.0" encoding="utf-8"?>
<ds:datastoreItem xmlns:ds="http://schemas.openxmlformats.org/officeDocument/2006/customXml" ds:itemID="{9F853179-E3CA-4A6A-B8A6-C41B7321C63B}"/>
</file>

<file path=customXml/itemProps3.xml><?xml version="1.0" encoding="utf-8"?>
<ds:datastoreItem xmlns:ds="http://schemas.openxmlformats.org/officeDocument/2006/customXml" ds:itemID="{5FF3AFF6-32C1-4627-AA97-C03EF114740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{6C97CA98-E905-4C36-87A4-DD0E7C063C5F}.dotx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Sabrina Muth</dc:creator>
  <cp:lastModifiedBy>Tobias Schlößer</cp:lastModifiedBy>
  <cp:revision>9</cp:revision>
  <cp:lastPrinted>2015-02-05T13:19:00Z</cp:lastPrinted>
  <dcterms:created xsi:type="dcterms:W3CDTF">2025-07-30T08:23:00Z</dcterms:created>
  <dcterms:modified xsi:type="dcterms:W3CDTF">2026-03-06T14:20:59Z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0x0101005219B21E85997645AC1C9FC08344C9F2</vt:lpwstr>
  </property>
</Properties>
</file>